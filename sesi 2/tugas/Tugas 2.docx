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259693" w14:textId="77777777" w:rsidR="00F760A4" w:rsidRDefault="00F760A4">
      <w:pPr>
        <w:rPr>
          <w:sz w:val="32"/>
          <w:szCs w:val="32"/>
        </w:rPr>
      </w:pPr>
      <w:r>
        <w:rPr>
          <w:sz w:val="32"/>
          <w:szCs w:val="32"/>
        </w:rPr>
        <w:t xml:space="preserve">Nama: Muhammad Djibriel </w:t>
      </w:r>
      <w:proofErr w:type="spellStart"/>
      <w:r>
        <w:rPr>
          <w:sz w:val="32"/>
          <w:szCs w:val="32"/>
        </w:rPr>
        <w:t>Maulidan</w:t>
      </w:r>
      <w:proofErr w:type="spellEnd"/>
      <w:r>
        <w:rPr>
          <w:sz w:val="32"/>
          <w:szCs w:val="32"/>
        </w:rPr>
        <w:t xml:space="preserve"> (20240040239)</w:t>
      </w:r>
    </w:p>
    <w:p w14:paraId="5E0E3FEB" w14:textId="77777777" w:rsidR="00F760A4" w:rsidRDefault="00F760A4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Kelas</w:t>
      </w:r>
      <w:proofErr w:type="spellEnd"/>
      <w:r>
        <w:rPr>
          <w:sz w:val="32"/>
          <w:szCs w:val="32"/>
        </w:rPr>
        <w:t>: TI24G</w:t>
      </w:r>
    </w:p>
    <w:p w14:paraId="63B71540" w14:textId="5F6AF863" w:rsidR="00F760A4" w:rsidRDefault="00F760A4">
      <w:pPr>
        <w:rPr>
          <w:sz w:val="32"/>
          <w:szCs w:val="32"/>
        </w:rPr>
      </w:pPr>
      <w:r>
        <w:rPr>
          <w:sz w:val="32"/>
          <w:szCs w:val="32"/>
        </w:rPr>
        <w:t xml:space="preserve">MK: </w:t>
      </w:r>
      <w:proofErr w:type="spellStart"/>
      <w:r w:rsidR="000747F7">
        <w:rPr>
          <w:sz w:val="32"/>
          <w:szCs w:val="32"/>
        </w:rPr>
        <w:t>Pemrograman</w:t>
      </w:r>
      <w:proofErr w:type="spellEnd"/>
      <w:r w:rsidR="000747F7">
        <w:rPr>
          <w:sz w:val="32"/>
          <w:szCs w:val="32"/>
        </w:rPr>
        <w:t xml:space="preserve"> </w:t>
      </w:r>
      <w:proofErr w:type="spellStart"/>
      <w:r w:rsidR="000747F7">
        <w:rPr>
          <w:sz w:val="32"/>
          <w:szCs w:val="32"/>
        </w:rPr>
        <w:t>Berbasis</w:t>
      </w:r>
      <w:proofErr w:type="spellEnd"/>
      <w:r w:rsidR="000747F7">
        <w:rPr>
          <w:sz w:val="32"/>
          <w:szCs w:val="32"/>
        </w:rPr>
        <w:t xml:space="preserve"> </w:t>
      </w:r>
      <w:proofErr w:type="spellStart"/>
      <w:r w:rsidR="000747F7">
        <w:rPr>
          <w:sz w:val="32"/>
          <w:szCs w:val="32"/>
        </w:rPr>
        <w:t>Objek</w:t>
      </w:r>
      <w:proofErr w:type="spellEnd"/>
    </w:p>
    <w:p w14:paraId="7D2091CE" w14:textId="6BA24E07" w:rsidR="000747F7" w:rsidRDefault="000747F7" w:rsidP="000747F7">
      <w:pPr>
        <w:rPr>
          <w:sz w:val="24"/>
          <w:szCs w:val="24"/>
        </w:rPr>
      </w:pPr>
    </w:p>
    <w:p w14:paraId="3014BF37" w14:textId="0CF09307" w:rsidR="000747F7" w:rsidRDefault="000747F7" w:rsidP="000747F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Class dan Object</w:t>
      </w:r>
    </w:p>
    <w:p w14:paraId="6D162F8E" w14:textId="5F2ED504" w:rsidR="000747F7" w:rsidRDefault="000747F7" w:rsidP="000747F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Class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blueprint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cetakan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objek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Berisi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atribut</w:t>
      </w:r>
      <w:proofErr w:type="spellEnd"/>
      <w:r>
        <w:rPr>
          <w:sz w:val="24"/>
          <w:szCs w:val="24"/>
        </w:rPr>
        <w:t xml:space="preserve"> dan method yang </w:t>
      </w:r>
      <w:proofErr w:type="spellStart"/>
      <w:r>
        <w:rPr>
          <w:sz w:val="24"/>
          <w:szCs w:val="24"/>
        </w:rPr>
        <w:t>mendefinisikan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sifat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objek</w:t>
      </w:r>
      <w:proofErr w:type="spellEnd"/>
      <w:r>
        <w:rPr>
          <w:sz w:val="24"/>
          <w:szCs w:val="24"/>
        </w:rPr>
        <w:t>.</w:t>
      </w:r>
    </w:p>
    <w:p w14:paraId="290D27AB" w14:textId="77777777" w:rsidR="000747F7" w:rsidRDefault="000747F7" w:rsidP="000747F7">
      <w:pPr>
        <w:pStyle w:val="ListParagraph"/>
        <w:rPr>
          <w:sz w:val="24"/>
          <w:szCs w:val="24"/>
        </w:rPr>
      </w:pPr>
    </w:p>
    <w:p w14:paraId="36323AB5" w14:textId="46D0D778" w:rsidR="000747F7" w:rsidRDefault="000747F7" w:rsidP="000747F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Object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perwujudan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class. </w:t>
      </w:r>
      <w:proofErr w:type="spellStart"/>
      <w:r>
        <w:rPr>
          <w:sz w:val="24"/>
          <w:szCs w:val="24"/>
        </w:rPr>
        <w:t>Objek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class dan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atribut</w:t>
      </w:r>
      <w:proofErr w:type="spellEnd"/>
      <w:r>
        <w:rPr>
          <w:sz w:val="24"/>
          <w:szCs w:val="24"/>
        </w:rPr>
        <w:t xml:space="preserve"> dan method yang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pada class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>.</w:t>
      </w:r>
    </w:p>
    <w:p w14:paraId="3A7D45AE" w14:textId="77777777" w:rsidR="000747F7" w:rsidRDefault="000747F7" w:rsidP="000747F7">
      <w:pPr>
        <w:pStyle w:val="ListParagraph"/>
        <w:rPr>
          <w:sz w:val="24"/>
          <w:szCs w:val="24"/>
        </w:rPr>
      </w:pPr>
    </w:p>
    <w:p w14:paraId="1F239322" w14:textId="0C7C64B0" w:rsidR="000747F7" w:rsidRDefault="000747F7" w:rsidP="000747F7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Jenis-Jenis</w:t>
      </w:r>
      <w:proofErr w:type="spellEnd"/>
      <w:r>
        <w:rPr>
          <w:sz w:val="32"/>
          <w:szCs w:val="32"/>
        </w:rPr>
        <w:t xml:space="preserve"> Method</w:t>
      </w:r>
    </w:p>
    <w:p w14:paraId="07B2BBC0" w14:textId="1AA88F04" w:rsidR="000747F7" w:rsidRDefault="00C51A4C" w:rsidP="00C51A4C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Setter/Mutator,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object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mengubah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baik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berupa</w:t>
      </w:r>
      <w:proofErr w:type="spellEnd"/>
      <w:r>
        <w:rPr>
          <w:sz w:val="24"/>
          <w:szCs w:val="24"/>
        </w:rPr>
        <w:t xml:space="preserve"> variable </w:t>
      </w:r>
      <w:proofErr w:type="spellStart"/>
      <w:r>
        <w:rPr>
          <w:sz w:val="24"/>
          <w:szCs w:val="24"/>
        </w:rPr>
        <w:t>instan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static.</w:t>
      </w:r>
    </w:p>
    <w:p w14:paraId="7AFBAAD3" w14:textId="200FAF4C" w:rsidR="00C51A4C" w:rsidRDefault="00C51A4C" w:rsidP="00C51A4C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Getter/Accessor,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object untu</w:t>
      </w:r>
      <w:proofErr w:type="spellStart"/>
      <w:r>
        <w:rPr>
          <w:sz w:val="24"/>
          <w:szCs w:val="24"/>
        </w:rPr>
        <w:t>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mengambil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suatu</w:t>
      </w:r>
      <w:proofErr w:type="spellEnd"/>
      <w:r>
        <w:rPr>
          <w:sz w:val="24"/>
          <w:szCs w:val="24"/>
        </w:rPr>
        <w:t xml:space="preserve"> variable </w:t>
      </w:r>
      <w:proofErr w:type="spellStart"/>
      <w:r>
        <w:rPr>
          <w:sz w:val="24"/>
          <w:szCs w:val="24"/>
        </w:rPr>
        <w:t>baik</w:t>
      </w:r>
      <w:proofErr w:type="spellEnd"/>
      <w:r>
        <w:rPr>
          <w:sz w:val="24"/>
          <w:szCs w:val="24"/>
        </w:rPr>
        <w:t xml:space="preserve"> variable </w:t>
      </w:r>
      <w:proofErr w:type="spellStart"/>
      <w:r>
        <w:rPr>
          <w:sz w:val="24"/>
          <w:szCs w:val="24"/>
        </w:rPr>
        <w:t>instan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static.</w:t>
      </w:r>
    </w:p>
    <w:p w14:paraId="59EB8693" w14:textId="5956D49D" w:rsidR="00C51A4C" w:rsidRDefault="00C51A4C" w:rsidP="00C51A4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Bagian-Bagian Class</w:t>
      </w:r>
    </w:p>
    <w:p w14:paraId="10FB83C5" w14:textId="35591712" w:rsidR="00C51A4C" w:rsidRDefault="001472B2" w:rsidP="001472B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Class Declaration</w:t>
      </w:r>
    </w:p>
    <w:p w14:paraId="0EBF79B3" w14:textId="3D9FC970" w:rsidR="001472B2" w:rsidRDefault="001472B2" w:rsidP="001472B2">
      <w:pPr>
        <w:pStyle w:val="ListParagraph"/>
        <w:ind w:left="1080"/>
        <w:rPr>
          <w:sz w:val="24"/>
          <w:szCs w:val="24"/>
        </w:rPr>
      </w:pPr>
      <w:r w:rsidRPr="001472B2">
        <w:rPr>
          <w:sz w:val="24"/>
          <w:szCs w:val="24"/>
        </w:rPr>
        <w:drawing>
          <wp:inline distT="0" distB="0" distL="0" distR="0" wp14:anchorId="35FF923F" wp14:editId="289A5C72">
            <wp:extent cx="2038635" cy="228632"/>
            <wp:effectExtent l="0" t="0" r="0" b="0"/>
            <wp:docPr id="14402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5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FFA6" w14:textId="11C538B5" w:rsidR="001472B2" w:rsidRDefault="001472B2" w:rsidP="001472B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Class </w:t>
      </w:r>
      <w:proofErr w:type="spellStart"/>
      <w:r>
        <w:rPr>
          <w:sz w:val="24"/>
          <w:szCs w:val="24"/>
        </w:rPr>
        <w:t>Atribut</w:t>
      </w:r>
      <w:proofErr w:type="spellEnd"/>
      <w:r>
        <w:rPr>
          <w:sz w:val="24"/>
          <w:szCs w:val="24"/>
        </w:rPr>
        <w:t>/ member variable</w:t>
      </w:r>
    </w:p>
    <w:p w14:paraId="392CDB4E" w14:textId="51E53AEB" w:rsidR="001472B2" w:rsidRDefault="001472B2" w:rsidP="001472B2">
      <w:pPr>
        <w:pStyle w:val="ListParagraph"/>
        <w:ind w:left="1080"/>
        <w:rPr>
          <w:sz w:val="24"/>
          <w:szCs w:val="24"/>
        </w:rPr>
      </w:pPr>
      <w:r w:rsidRPr="001472B2">
        <w:rPr>
          <w:sz w:val="24"/>
          <w:szCs w:val="24"/>
        </w:rPr>
        <w:drawing>
          <wp:inline distT="0" distB="0" distL="0" distR="0" wp14:anchorId="62123A49" wp14:editId="7052F874">
            <wp:extent cx="1981477" cy="400106"/>
            <wp:effectExtent l="0" t="0" r="0" b="0"/>
            <wp:docPr id="26721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2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9A2E" w14:textId="0C2C4066" w:rsidR="001472B2" w:rsidRDefault="001472B2" w:rsidP="001472B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Setter Method</w:t>
      </w:r>
    </w:p>
    <w:p w14:paraId="178F299D" w14:textId="1ED79866" w:rsidR="001472B2" w:rsidRDefault="001472B2" w:rsidP="001472B2">
      <w:pPr>
        <w:pStyle w:val="ListParagraph"/>
        <w:ind w:left="1080"/>
        <w:rPr>
          <w:sz w:val="24"/>
          <w:szCs w:val="24"/>
        </w:rPr>
      </w:pPr>
      <w:r w:rsidRPr="001472B2">
        <w:rPr>
          <w:sz w:val="24"/>
          <w:szCs w:val="24"/>
        </w:rPr>
        <w:drawing>
          <wp:inline distT="0" distB="0" distL="0" distR="0" wp14:anchorId="4FFE3A00" wp14:editId="6703EDA3">
            <wp:extent cx="3915321" cy="1028844"/>
            <wp:effectExtent l="0" t="0" r="0" b="0"/>
            <wp:docPr id="156681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10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6110" w14:textId="26B400B3" w:rsidR="001472B2" w:rsidRDefault="001472B2" w:rsidP="001472B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Getter (</w:t>
      </w:r>
      <w:proofErr w:type="spellStart"/>
      <w:r>
        <w:rPr>
          <w:sz w:val="24"/>
          <w:szCs w:val="24"/>
        </w:rPr>
        <w:t>jenis</w:t>
      </w:r>
      <w:proofErr w:type="spellEnd"/>
      <w:r>
        <w:rPr>
          <w:sz w:val="24"/>
          <w:szCs w:val="24"/>
        </w:rPr>
        <w:t>)</w:t>
      </w:r>
    </w:p>
    <w:p w14:paraId="21378C0F" w14:textId="535601A4" w:rsidR="001472B2" w:rsidRDefault="001472B2" w:rsidP="001472B2">
      <w:pPr>
        <w:pStyle w:val="ListParagraph"/>
        <w:ind w:left="1080"/>
        <w:rPr>
          <w:sz w:val="24"/>
          <w:szCs w:val="24"/>
        </w:rPr>
      </w:pPr>
      <w:r w:rsidRPr="001472B2">
        <w:rPr>
          <w:sz w:val="24"/>
          <w:szCs w:val="24"/>
        </w:rPr>
        <w:drawing>
          <wp:inline distT="0" distB="0" distL="0" distR="0" wp14:anchorId="2589DD60" wp14:editId="34FE7BD3">
            <wp:extent cx="2343477" cy="685896"/>
            <wp:effectExtent l="0" t="0" r="0" b="0"/>
            <wp:docPr id="135690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03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0AFD" w14:textId="0F8C78B2" w:rsidR="001472B2" w:rsidRDefault="001472B2" w:rsidP="001472B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Getter (merk)</w:t>
      </w:r>
    </w:p>
    <w:p w14:paraId="44B5B567" w14:textId="51672370" w:rsidR="001472B2" w:rsidRDefault="001472B2" w:rsidP="001472B2">
      <w:pPr>
        <w:pStyle w:val="ListParagraph"/>
        <w:ind w:left="1080"/>
        <w:rPr>
          <w:sz w:val="24"/>
          <w:szCs w:val="24"/>
        </w:rPr>
      </w:pPr>
      <w:r w:rsidRPr="001472B2">
        <w:rPr>
          <w:sz w:val="24"/>
          <w:szCs w:val="24"/>
        </w:rPr>
        <w:drawing>
          <wp:inline distT="0" distB="0" distL="0" distR="0" wp14:anchorId="7CC76B6E" wp14:editId="097162CF">
            <wp:extent cx="2152950" cy="628738"/>
            <wp:effectExtent l="0" t="0" r="0" b="0"/>
            <wp:docPr id="126183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39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3392" w14:textId="387CB952" w:rsidR="001472B2" w:rsidRDefault="001472B2" w:rsidP="001472B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Instantiation/</w:t>
      </w:r>
      <w:proofErr w:type="spellStart"/>
      <w:r>
        <w:rPr>
          <w:sz w:val="24"/>
          <w:szCs w:val="24"/>
        </w:rPr>
        <w:t>pembutan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objek</w:t>
      </w:r>
      <w:proofErr w:type="spellEnd"/>
    </w:p>
    <w:p w14:paraId="1FF2F897" w14:textId="6F6CB1FD" w:rsidR="001472B2" w:rsidRDefault="001472B2" w:rsidP="001472B2">
      <w:pPr>
        <w:pStyle w:val="ListParagraph"/>
        <w:ind w:left="1080"/>
        <w:rPr>
          <w:sz w:val="24"/>
          <w:szCs w:val="24"/>
        </w:rPr>
      </w:pPr>
      <w:r w:rsidRPr="001472B2">
        <w:rPr>
          <w:sz w:val="24"/>
          <w:szCs w:val="24"/>
        </w:rPr>
        <w:drawing>
          <wp:inline distT="0" distB="0" distL="0" distR="0" wp14:anchorId="37F5219C" wp14:editId="52172A53">
            <wp:extent cx="2553056" cy="285790"/>
            <wp:effectExtent l="0" t="0" r="0" b="0"/>
            <wp:docPr id="37844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49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0CFA" w14:textId="425E5892" w:rsidR="001472B2" w:rsidRDefault="0027728A" w:rsidP="001472B2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Pemanggilan</w:t>
      </w:r>
      <w:proofErr w:type="spellEnd"/>
      <w:r>
        <w:rPr>
          <w:sz w:val="24"/>
          <w:szCs w:val="24"/>
        </w:rPr>
        <w:t xml:space="preserve"> method setter</w:t>
      </w:r>
    </w:p>
    <w:p w14:paraId="071A6E71" w14:textId="163F3520" w:rsidR="0027728A" w:rsidRDefault="0027728A" w:rsidP="0027728A">
      <w:pPr>
        <w:pStyle w:val="ListParagraph"/>
        <w:ind w:left="1080"/>
        <w:rPr>
          <w:sz w:val="24"/>
          <w:szCs w:val="24"/>
        </w:rPr>
      </w:pPr>
      <w:r w:rsidRPr="0027728A">
        <w:rPr>
          <w:sz w:val="24"/>
          <w:szCs w:val="24"/>
        </w:rPr>
        <w:drawing>
          <wp:inline distT="0" distB="0" distL="0" distR="0" wp14:anchorId="11E5DB9A" wp14:editId="3A2667A8">
            <wp:extent cx="3277057" cy="181000"/>
            <wp:effectExtent l="0" t="0" r="0" b="9525"/>
            <wp:docPr id="41587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73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4685" w14:textId="360F267C" w:rsidR="0027728A" w:rsidRDefault="0027728A" w:rsidP="0027728A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Pemanggilan</w:t>
      </w:r>
      <w:proofErr w:type="spellEnd"/>
      <w:r>
        <w:rPr>
          <w:sz w:val="24"/>
          <w:szCs w:val="24"/>
        </w:rPr>
        <w:t xml:space="preserve"> method getter</w:t>
      </w:r>
    </w:p>
    <w:p w14:paraId="175FCA7D" w14:textId="5A7D56C6" w:rsidR="0027728A" w:rsidRPr="001472B2" w:rsidRDefault="0027728A" w:rsidP="0027728A">
      <w:pPr>
        <w:pStyle w:val="ListParagraph"/>
        <w:ind w:left="1080"/>
        <w:rPr>
          <w:sz w:val="24"/>
          <w:szCs w:val="24"/>
        </w:rPr>
      </w:pPr>
      <w:r w:rsidRPr="0027728A">
        <w:rPr>
          <w:sz w:val="24"/>
          <w:szCs w:val="24"/>
        </w:rPr>
        <w:drawing>
          <wp:inline distT="0" distB="0" distL="0" distR="0" wp14:anchorId="1576D468" wp14:editId="0ABF5188">
            <wp:extent cx="3105583" cy="342948"/>
            <wp:effectExtent l="0" t="0" r="0" b="0"/>
            <wp:docPr id="180492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24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728A" w:rsidRPr="00147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8242D4"/>
    <w:multiLevelType w:val="hybridMultilevel"/>
    <w:tmpl w:val="6052C1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6C2234"/>
    <w:multiLevelType w:val="hybridMultilevel"/>
    <w:tmpl w:val="6E02E634"/>
    <w:lvl w:ilvl="0" w:tplc="7332A4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1F91F99"/>
    <w:multiLevelType w:val="hybridMultilevel"/>
    <w:tmpl w:val="B9AEB9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E26045"/>
    <w:multiLevelType w:val="hybridMultilevel"/>
    <w:tmpl w:val="7CAC77F0"/>
    <w:lvl w:ilvl="0" w:tplc="56F2FF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54098696">
    <w:abstractNumId w:val="2"/>
  </w:num>
  <w:num w:numId="2" w16cid:durableId="1271547609">
    <w:abstractNumId w:val="0"/>
  </w:num>
  <w:num w:numId="3" w16cid:durableId="1094134964">
    <w:abstractNumId w:val="3"/>
  </w:num>
  <w:num w:numId="4" w16cid:durableId="807820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F7"/>
    <w:rsid w:val="000747F7"/>
    <w:rsid w:val="001472B2"/>
    <w:rsid w:val="0027728A"/>
    <w:rsid w:val="004E42E8"/>
    <w:rsid w:val="006E32DF"/>
    <w:rsid w:val="00853F3F"/>
    <w:rsid w:val="00C51A4C"/>
    <w:rsid w:val="00F76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25A14"/>
  <w15:chartTrackingRefBased/>
  <w15:docId w15:val="{D4A27D1E-06C1-4D43-8806-66B53F8CF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47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lace\Documents\Custom%20Office%20Templates\TUGA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TUGAS.dotx</Template>
  <TotalTime>106</TotalTime>
  <Pages>2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Laplace</dc:creator>
  <cp:keywords/>
  <dc:description/>
  <cp:lastModifiedBy>muhammad djibriel</cp:lastModifiedBy>
  <cp:revision>1</cp:revision>
  <dcterms:created xsi:type="dcterms:W3CDTF">2026-03-06T13:02:00Z</dcterms:created>
  <dcterms:modified xsi:type="dcterms:W3CDTF">2026-03-06T14:48:00Z</dcterms:modified>
</cp:coreProperties>
</file>